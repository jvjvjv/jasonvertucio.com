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0434" w14:textId="11BF93DE" w:rsidR="007F3F30" w:rsidRDefault="00621F1B">
      <w:pPr>
        <w:rPr>
          <w:sz w:val="24"/>
          <w:szCs w:val="24"/>
        </w:rPr>
      </w:pPr>
      <w:r>
        <w:rPr>
          <w:sz w:val="24"/>
          <w:szCs w:val="24"/>
        </w:rPr>
        <w:t>{date}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{companyAddress}</w:t>
      </w:r>
    </w:p>
    <w:p w14:paraId="413E8D14" w14:textId="37D52669" w:rsidR="00621F1B" w:rsidRDefault="00621F1B">
      <w:pPr>
        <w:rPr>
          <w:sz w:val="24"/>
          <w:szCs w:val="24"/>
        </w:rPr>
      </w:pPr>
      <w:r>
        <w:rPr>
          <w:sz w:val="24"/>
          <w:szCs w:val="24"/>
        </w:rPr>
        <w:t>{greeting}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{@messageBody}</w:t>
      </w:r>
    </w:p>
    <w:p w14:paraId="73A92D1B" w14:textId="77777777" w:rsidR="00621F1B" w:rsidRDefault="00621F1B">
      <w:pPr>
        <w:rPr>
          <w:sz w:val="24"/>
          <w:szCs w:val="24"/>
        </w:rPr>
      </w:pPr>
    </w:p>
    <w:p w14:paraId="41F14BCE" w14:textId="36AE73D3" w:rsidR="00621F1B" w:rsidRDefault="00621F1B">
      <w:pPr>
        <w:rPr>
          <w:sz w:val="24"/>
          <w:szCs w:val="24"/>
        </w:rPr>
      </w:pPr>
      <w:r>
        <w:rPr>
          <w:sz w:val="24"/>
          <w:szCs w:val="24"/>
        </w:rPr>
        <w:t>{closing}</w:t>
      </w:r>
    </w:p>
    <w:p w14:paraId="1C01EA6C" w14:textId="77777777" w:rsidR="00621F1B" w:rsidRDefault="00621F1B">
      <w:pPr>
        <w:rPr>
          <w:sz w:val="24"/>
          <w:szCs w:val="24"/>
        </w:rPr>
      </w:pPr>
    </w:p>
    <w:p w14:paraId="3B720BEB" w14:textId="6B73FB6B" w:rsidR="00621F1B" w:rsidRPr="00621F1B" w:rsidRDefault="00621F1B">
      <w:pPr>
        <w:rPr>
          <w:sz w:val="24"/>
          <w:szCs w:val="24"/>
        </w:rPr>
      </w:pPr>
      <w:r>
        <w:rPr>
          <w:sz w:val="24"/>
          <w:szCs w:val="24"/>
        </w:rPr>
        <w:t>{signature}</w:t>
      </w:r>
    </w:p>
    <w:sectPr w:rsidR="00621F1B" w:rsidRPr="00621F1B" w:rsidSect="00D1500D">
      <w:headerReference w:type="default" r:id="rId6"/>
      <w:pgSz w:w="12240" w:h="15840"/>
      <w:pgMar w:top="1620" w:right="720" w:bottom="720" w:left="72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BD0C0" w14:textId="77777777" w:rsidR="00621F1B" w:rsidRDefault="00621F1B" w:rsidP="00D31498">
      <w:pPr>
        <w:spacing w:after="0" w:line="240" w:lineRule="auto"/>
      </w:pPr>
      <w:r>
        <w:separator/>
      </w:r>
    </w:p>
  </w:endnote>
  <w:endnote w:type="continuationSeparator" w:id="0">
    <w:p w14:paraId="5567F026" w14:textId="77777777" w:rsidR="00621F1B" w:rsidRDefault="00621F1B" w:rsidP="00D31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vection Condensed">
    <w:charset w:val="00"/>
    <w:family w:val="swiss"/>
    <w:pitch w:val="variable"/>
    <w:sig w:usb0="00000003" w:usb1="00000000" w:usb2="00000000" w:usb3="00000000" w:csb0="0000009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vection">
    <w:charset w:val="00"/>
    <w:family w:val="swiss"/>
    <w:pitch w:val="variable"/>
    <w:sig w:usb0="800002AF" w:usb1="5000004A" w:usb2="00000000" w:usb3="00000000" w:csb0="0000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358E" w14:textId="77777777" w:rsidR="00621F1B" w:rsidRDefault="00621F1B" w:rsidP="00D31498">
      <w:pPr>
        <w:spacing w:after="0" w:line="240" w:lineRule="auto"/>
      </w:pPr>
      <w:r>
        <w:separator/>
      </w:r>
    </w:p>
  </w:footnote>
  <w:footnote w:type="continuationSeparator" w:id="0">
    <w:p w14:paraId="7D328219" w14:textId="77777777" w:rsidR="00621F1B" w:rsidRDefault="00621F1B" w:rsidP="00D31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D4DA" w14:textId="77777777" w:rsidR="00D31498" w:rsidRPr="00D31498" w:rsidRDefault="00D31498" w:rsidP="00D31498">
    <w:pPr>
      <w:pStyle w:val="Header"/>
      <w:tabs>
        <w:tab w:val="left" w:pos="3600"/>
        <w:tab w:val="left" w:pos="79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0" wp14:anchorId="09AB09E3" wp14:editId="6090E7AA">
              <wp:simplePos x="0" y="0"/>
              <wp:positionH relativeFrom="page">
                <wp:posOffset>7814</wp:posOffset>
              </wp:positionH>
              <wp:positionV relativeFrom="page">
                <wp:posOffset>-15631</wp:posOffset>
              </wp:positionV>
              <wp:extent cx="7885723" cy="1033272"/>
              <wp:effectExtent l="0" t="0" r="1270" b="0"/>
              <wp:wrapTight wrapText="bothSides">
                <wp:wrapPolygon edited="0">
                  <wp:start x="0" y="0"/>
                  <wp:lineTo x="0" y="21109"/>
                  <wp:lineTo x="21551" y="21109"/>
                  <wp:lineTo x="21551" y="0"/>
                  <wp:lineTo x="0" y="0"/>
                </wp:wrapPolygon>
              </wp:wrapTight>
              <wp:docPr id="115636186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85723" cy="10332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B68B28" w14:textId="77777777" w:rsidR="00D31498" w:rsidRPr="001E0C91" w:rsidRDefault="00D31498" w:rsidP="00D31498">
                          <w:pPr>
                            <w:pStyle w:val="Title"/>
                            <w:ind w:left="90"/>
                            <w:rPr>
                              <w:b/>
                              <w:bCs/>
                            </w:rPr>
                          </w:pPr>
                          <w:r w:rsidRPr="001E0C91">
                            <w:rPr>
                              <w:b/>
                              <w:bCs/>
                            </w:rPr>
                            <w:t>JASON VERTUCIO</w:t>
                          </w:r>
                        </w:p>
                        <w:p w14:paraId="6A052983" w14:textId="77777777" w:rsidR="00D31498" w:rsidRPr="00AC79AD" w:rsidRDefault="00BF6CBD" w:rsidP="00D31498">
                          <w:pPr>
                            <w:pStyle w:val="NoSpacing"/>
                            <w:tabs>
                              <w:tab w:val="left" w:pos="3600"/>
                              <w:tab w:val="left" w:pos="7920"/>
                            </w:tabs>
                            <w:ind w:left="9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Senior-</w:t>
                          </w:r>
                          <w:r w:rsidR="00D31498">
                            <w:rPr>
                              <w:b/>
                              <w:bCs/>
                            </w:rPr>
                            <w:t>Front-End Engineer</w:t>
                          </w:r>
                          <w:r w:rsidR="00D31498" w:rsidRPr="00AC79AD">
                            <w:rPr>
                              <w:rStyle w:val="SubtleReference"/>
                              <w:rFonts w:ascii="Tw Cen MT" w:hAnsi="Tw Cen MT"/>
                              <w:b/>
                              <w:bCs/>
                              <w:smallCaps w:val="0"/>
                              <w:color w:val="auto"/>
                            </w:rPr>
                            <w:tab/>
                          </w:r>
                          <w:r w:rsidR="00D31498" w:rsidRPr="00AC79AD">
                            <w:rPr>
                              <w:b/>
                              <w:bCs/>
                            </w:rPr>
                            <w:t>TypeScript + JavaScript + Vue</w:t>
                          </w:r>
                          <w:r w:rsidR="00D31498" w:rsidRPr="00AC79AD">
                            <w:rPr>
                              <w:rStyle w:val="SubtleReference"/>
                              <w:rFonts w:ascii="Tw Cen MT" w:hAnsi="Tw Cen MT"/>
                              <w:b/>
                              <w:bCs/>
                              <w:smallCaps w:val="0"/>
                              <w:color w:val="auto"/>
                            </w:rPr>
                            <w:tab/>
                          </w:r>
                          <w:r w:rsidR="00D31498" w:rsidRPr="00AC79AD">
                            <w:rPr>
                              <w:b/>
                              <w:bCs/>
                            </w:rPr>
                            <w:t>PHP + Laravel</w:t>
                          </w:r>
                        </w:p>
                        <w:p w14:paraId="63167854" w14:textId="77777777" w:rsidR="00D31498" w:rsidRPr="00AC79AD" w:rsidRDefault="00D31498" w:rsidP="00D31498">
                          <w:pPr>
                            <w:pStyle w:val="NoSpacing"/>
                            <w:tabs>
                              <w:tab w:val="left" w:pos="3600"/>
                              <w:tab w:val="left" w:pos="7920"/>
                            </w:tabs>
                            <w:ind w:left="90"/>
                          </w:pPr>
                          <w:r>
                            <w:rPr>
                              <w:rStyle w:val="SubtleReference"/>
                              <w:rFonts w:ascii="Tw Cen MT" w:hAnsi="Tw Cen MT"/>
                              <w:smallCaps w:val="0"/>
                              <w:color w:val="auto"/>
                            </w:rPr>
                            <w:t>m.jasonvertucio@gmail.com</w:t>
                          </w:r>
                          <w:r w:rsidRPr="00AC79AD">
                            <w:rPr>
                              <w:rStyle w:val="SubtleReference"/>
                              <w:rFonts w:ascii="Tw Cen MT" w:hAnsi="Tw Cen MT"/>
                              <w:smallCaps w:val="0"/>
                              <w:color w:val="auto"/>
                            </w:rPr>
                            <w:tab/>
                          </w:r>
                          <w:r w:rsidRPr="00AC79AD">
                            <w:t>(267) 323-5171</w:t>
                          </w:r>
                          <w:r w:rsidRPr="00AC79AD">
                            <w:rPr>
                              <w:rStyle w:val="SubtleReference"/>
                              <w:rFonts w:ascii="Tw Cen MT" w:hAnsi="Tw Cen MT"/>
                              <w:smallCaps w:val="0"/>
                              <w:color w:val="auto"/>
                            </w:rPr>
                            <w:tab/>
                          </w:r>
                          <w:hyperlink r:id="rId1" w:history="1">
                            <w:r w:rsidRPr="0006279F">
                              <w:rPr>
                                <w:rStyle w:val="Hyperlink"/>
                                <w:color w:val="FFFFFF" w:themeColor="background1"/>
                                <w:u w:val="none"/>
                              </w:rPr>
                              <w:t>linkedin.com/in/</w:t>
                            </w:r>
                            <w:proofErr w:type="spellStart"/>
                            <w:r w:rsidRPr="0006279F">
                              <w:rPr>
                                <w:rStyle w:val="Hyperlink"/>
                                <w:color w:val="FFFFFF" w:themeColor="background1"/>
                                <w:u w:val="none"/>
                              </w:rPr>
                              <w:t>jasonvertucio</w:t>
                            </w:r>
                            <w:proofErr w:type="spellEnd"/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AB09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.6pt;margin-top:-1.25pt;width:620.9pt;height:81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" o:allowoverlap="f" fillcolor="#1b587c [3206]" stroked="f" strokeweight="1.5pt">
              <v:textbox>
                <w:txbxContent>
                  <w:p w14:paraId="04B68B28" w14:textId="77777777" w:rsidR="00D31498" w:rsidRPr="001E0C91" w:rsidRDefault="00D31498" w:rsidP="00D31498">
                    <w:pPr>
                      <w:pStyle w:val="Title"/>
                      <w:ind w:left="90"/>
                      <w:rPr>
                        <w:b/>
                        <w:bCs/>
                      </w:rPr>
                    </w:pPr>
                    <w:r w:rsidRPr="001E0C91">
                      <w:rPr>
                        <w:b/>
                        <w:bCs/>
                      </w:rPr>
                      <w:t>JASON VERTUCIO</w:t>
                    </w:r>
                  </w:p>
                  <w:p w14:paraId="6A052983" w14:textId="77777777" w:rsidR="00D31498" w:rsidRPr="00AC79AD" w:rsidRDefault="00BF6CBD" w:rsidP="00D31498">
                    <w:pPr>
                      <w:pStyle w:val="NoSpacing"/>
                      <w:tabs>
                        <w:tab w:val="left" w:pos="3600"/>
                        <w:tab w:val="left" w:pos="7920"/>
                      </w:tabs>
                      <w:ind w:left="90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Senior-</w:t>
                    </w:r>
                    <w:r w:rsidR="00D31498">
                      <w:rPr>
                        <w:b/>
                        <w:bCs/>
                      </w:rPr>
                      <w:t>Front-End Engineer</w:t>
                    </w:r>
                    <w:r w:rsidR="00D31498" w:rsidRPr="00AC79AD">
                      <w:rPr>
                        <w:rStyle w:val="SubtleReference"/>
                        <w:rFonts w:ascii="Tw Cen MT" w:hAnsi="Tw Cen MT"/>
                        <w:b/>
                        <w:bCs/>
                        <w:smallCaps w:val="0"/>
                        <w:color w:val="auto"/>
                      </w:rPr>
                      <w:tab/>
                    </w:r>
                    <w:r w:rsidR="00D31498" w:rsidRPr="00AC79AD">
                      <w:rPr>
                        <w:b/>
                        <w:bCs/>
                      </w:rPr>
                      <w:t>TypeScript + JavaScript + Vue</w:t>
                    </w:r>
                    <w:r w:rsidR="00D31498" w:rsidRPr="00AC79AD">
                      <w:rPr>
                        <w:rStyle w:val="SubtleReference"/>
                        <w:rFonts w:ascii="Tw Cen MT" w:hAnsi="Tw Cen MT"/>
                        <w:b/>
                        <w:bCs/>
                        <w:smallCaps w:val="0"/>
                        <w:color w:val="auto"/>
                      </w:rPr>
                      <w:tab/>
                    </w:r>
                    <w:r w:rsidR="00D31498" w:rsidRPr="00AC79AD">
                      <w:rPr>
                        <w:b/>
                        <w:bCs/>
                      </w:rPr>
                      <w:t>PHP + Laravel</w:t>
                    </w:r>
                  </w:p>
                  <w:p w14:paraId="63167854" w14:textId="77777777" w:rsidR="00D31498" w:rsidRPr="00AC79AD" w:rsidRDefault="00D31498" w:rsidP="00D31498">
                    <w:pPr>
                      <w:pStyle w:val="NoSpacing"/>
                      <w:tabs>
                        <w:tab w:val="left" w:pos="3600"/>
                        <w:tab w:val="left" w:pos="7920"/>
                      </w:tabs>
                      <w:ind w:left="90"/>
                    </w:pPr>
                    <w:r>
                      <w:rPr>
                        <w:rStyle w:val="SubtleReference"/>
                        <w:rFonts w:ascii="Tw Cen MT" w:hAnsi="Tw Cen MT"/>
                        <w:smallCaps w:val="0"/>
                        <w:color w:val="auto"/>
                      </w:rPr>
                      <w:t>m.jasonvertucio@gmail.com</w:t>
                    </w:r>
                    <w:r w:rsidRPr="00AC79AD">
                      <w:rPr>
                        <w:rStyle w:val="SubtleReference"/>
                        <w:rFonts w:ascii="Tw Cen MT" w:hAnsi="Tw Cen MT"/>
                        <w:smallCaps w:val="0"/>
                        <w:color w:val="auto"/>
                      </w:rPr>
                      <w:tab/>
                    </w:r>
                    <w:r w:rsidRPr="00AC79AD">
                      <w:t>(267) 323-5171</w:t>
                    </w:r>
                    <w:r w:rsidRPr="00AC79AD">
                      <w:rPr>
                        <w:rStyle w:val="SubtleReference"/>
                        <w:rFonts w:ascii="Tw Cen MT" w:hAnsi="Tw Cen MT"/>
                        <w:smallCaps w:val="0"/>
                        <w:color w:val="auto"/>
                      </w:rPr>
                      <w:tab/>
                    </w:r>
                    <w:hyperlink r:id="rId2" w:history="1">
                      <w:r w:rsidRPr="0006279F">
                        <w:rPr>
                          <w:rStyle w:val="Hyperlink"/>
                          <w:color w:val="FFFFFF" w:themeColor="background1"/>
                          <w:u w:val="none"/>
                        </w:rPr>
                        <w:t>linkedin.com/in/</w:t>
                      </w:r>
                      <w:proofErr w:type="spellStart"/>
                      <w:r w:rsidRPr="0006279F">
                        <w:rPr>
                          <w:rStyle w:val="Hyperlink"/>
                          <w:color w:val="FFFFFF" w:themeColor="background1"/>
                          <w:u w:val="none"/>
                        </w:rPr>
                        <w:t>jasonvertucio</w:t>
                      </w:r>
                      <w:proofErr w:type="spellEnd"/>
                    </w:hyperlink>
                  </w:p>
                </w:txbxContent>
              </v:textbox>
              <w10:wrap type="tight"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1B"/>
    <w:rsid w:val="0003326B"/>
    <w:rsid w:val="00070886"/>
    <w:rsid w:val="00105255"/>
    <w:rsid w:val="001361CD"/>
    <w:rsid w:val="001D3B44"/>
    <w:rsid w:val="001E0C91"/>
    <w:rsid w:val="002833FA"/>
    <w:rsid w:val="003E4367"/>
    <w:rsid w:val="004A441A"/>
    <w:rsid w:val="004E584F"/>
    <w:rsid w:val="00526DDD"/>
    <w:rsid w:val="005F6535"/>
    <w:rsid w:val="00621F1B"/>
    <w:rsid w:val="007220D0"/>
    <w:rsid w:val="007F3F30"/>
    <w:rsid w:val="0089646F"/>
    <w:rsid w:val="00BF6CBD"/>
    <w:rsid w:val="00C55514"/>
    <w:rsid w:val="00C9532E"/>
    <w:rsid w:val="00D1500D"/>
    <w:rsid w:val="00D31498"/>
    <w:rsid w:val="00D6672F"/>
    <w:rsid w:val="00DF23AB"/>
    <w:rsid w:val="00E0029B"/>
    <w:rsid w:val="00E70871"/>
    <w:rsid w:val="00F9379C"/>
    <w:rsid w:val="00F9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1A936"/>
  <w15:chartTrackingRefBased/>
  <w15:docId w15:val="{B45664D1-6D59-4F26-A2F0-46745CD6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F30"/>
    <w:rPr>
      <w:rFonts w:ascii="Corbel" w:hAnsi="Corbe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255"/>
    <w:pPr>
      <w:keepNext/>
      <w:keepLines/>
      <w:spacing w:before="360" w:after="80"/>
      <w:outlineLvl w:val="0"/>
    </w:pPr>
    <w:rPr>
      <w:rFonts w:ascii="Convection Condensed" w:eastAsiaTheme="majorEastAsia" w:hAnsi="Convection Condensed" w:cstheme="majorBidi"/>
      <w:color w:val="B35E06" w:themeColor="accent1" w:themeShade="BF"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070886"/>
    <w:pPr>
      <w:spacing w:before="160"/>
      <w:outlineLvl w:val="1"/>
    </w:pPr>
    <w:rPr>
      <w:rFonts w:asciiTheme="majorHAnsi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86"/>
    <w:pPr>
      <w:keepNext/>
      <w:keepLines/>
      <w:spacing w:before="160" w:after="80"/>
      <w:outlineLvl w:val="2"/>
    </w:pPr>
    <w:rPr>
      <w:rFonts w:eastAsiaTheme="majorEastAsia" w:cstheme="majorBidi"/>
      <w:color w:val="B35E0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5E0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86"/>
    <w:pPr>
      <w:keepNext/>
      <w:keepLines/>
      <w:spacing w:before="80" w:after="40"/>
      <w:outlineLvl w:val="4"/>
    </w:pPr>
    <w:rPr>
      <w:rFonts w:eastAsiaTheme="majorEastAsia" w:cstheme="majorBidi"/>
      <w:color w:val="B35E0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55"/>
    <w:rPr>
      <w:rFonts w:ascii="Convection Condensed" w:eastAsiaTheme="majorEastAsia" w:hAnsi="Convection Condensed" w:cstheme="majorBidi"/>
      <w:color w:val="B35E0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55"/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86"/>
    <w:rPr>
      <w:rFonts w:eastAsiaTheme="majorEastAsia" w:cstheme="majorBidi"/>
      <w:color w:val="B35E0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86"/>
    <w:rPr>
      <w:rFonts w:eastAsiaTheme="majorEastAsia" w:cstheme="majorBidi"/>
      <w:i/>
      <w:iCs/>
      <w:color w:val="B35E0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86"/>
    <w:rPr>
      <w:rFonts w:eastAsiaTheme="majorEastAsia" w:cstheme="majorBidi"/>
      <w:color w:val="B35E0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55"/>
    <w:pPr>
      <w:spacing w:after="80" w:line="240" w:lineRule="auto"/>
      <w:contextualSpacing/>
    </w:pPr>
    <w:rPr>
      <w:rFonts w:ascii="Convection Condensed" w:eastAsiaTheme="majorEastAsia" w:hAnsi="Convection Condensed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55"/>
    <w:rPr>
      <w:rFonts w:ascii="Convection Condensed" w:eastAsiaTheme="majorEastAsia" w:hAnsi="Convection Condensed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Normal"/>
    <w:link w:val="SubtitleChar"/>
    <w:uiPriority w:val="11"/>
    <w:qFormat/>
    <w:rsid w:val="00070886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55"/>
    <w:rPr>
      <w:rFonts w:ascii="Convection" w:eastAsiaTheme="majorEastAsia" w:hAnsi="Convection" w:cstheme="majorBid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86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86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86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86"/>
    <w:rPr>
      <w:b/>
      <w:bCs/>
      <w:smallCaps/>
      <w:color w:val="B35E0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070886"/>
    <w:rPr>
      <w:rFonts w:ascii="Tw Cen MT Condensed" w:hAnsi="Tw Cen MT Condensed"/>
      <w:smallCaps/>
      <w:color w:val="5A5A5A" w:themeColor="text1" w:themeTint="A5"/>
    </w:rPr>
  </w:style>
  <w:style w:type="paragraph" w:styleId="NoSpacing">
    <w:name w:val="No Spacing"/>
    <w:uiPriority w:val="1"/>
    <w:qFormat/>
    <w:rsid w:val="001E0C91"/>
    <w:pPr>
      <w:spacing w:after="0" w:line="240" w:lineRule="auto"/>
    </w:pPr>
    <w:rPr>
      <w:rFonts w:ascii="Corbel" w:hAnsi="Corbel"/>
      <w:sz w:val="20"/>
    </w:rPr>
  </w:style>
  <w:style w:type="character" w:styleId="Hyperlink">
    <w:name w:val="Hyperlink"/>
    <w:basedOn w:val="DefaultParagraphFont"/>
    <w:uiPriority w:val="99"/>
    <w:unhideWhenUsed/>
    <w:rsid w:val="00070886"/>
    <w:rPr>
      <w:color w:val="6B9F25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1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498"/>
    <w:rPr>
      <w:rFonts w:ascii="Tw Cen MT" w:hAnsi="Tw Cen MT"/>
    </w:rPr>
  </w:style>
  <w:style w:type="paragraph" w:styleId="Footer">
    <w:name w:val="footer"/>
    <w:basedOn w:val="Normal"/>
    <w:link w:val="FooterChar"/>
    <w:uiPriority w:val="99"/>
    <w:unhideWhenUsed/>
    <w:rsid w:val="00D31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498"/>
    <w:rPr>
      <w:rFonts w:ascii="Tw Cen MT" w:hAnsi="Tw Cen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7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nkedin.com/in/jasonvertucio" TargetMode="External"/><Relationship Id="rId1" Type="http://schemas.openxmlformats.org/officeDocument/2006/relationships/hyperlink" Target="https://linkedin.com/in/jasonvertuci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gca\OneDrive\Documents\Custom%20Office%20Templates\Jason's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Jason's Cover Letter.dotx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Vertucio</dc:creator>
  <cp:keywords/>
  <dc:description/>
  <cp:lastModifiedBy>Jason Vertucio</cp:lastModifiedBy>
  <cp:revision>1</cp:revision>
  <dcterms:created xsi:type="dcterms:W3CDTF">2026-02-20T16:33:00Z</dcterms:created>
  <dcterms:modified xsi:type="dcterms:W3CDTF">2026-02-20T16:34:00Z</dcterms:modified>
</cp:coreProperties>
</file>